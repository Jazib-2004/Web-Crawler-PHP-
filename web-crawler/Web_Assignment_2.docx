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77AA7" w14:textId="77777777" w:rsidR="00952F7D" w:rsidRDefault="00DF198B" w:rsidP="00DF198B">
      <w:pPr>
        <w:pStyle w:val="GraphicAnchor"/>
      </w:pPr>
      <w:r w:rsidRPr="004909D9"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49E12766" wp14:editId="5DB15AB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4B1E2F49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22A911D7" w14:textId="77777777" w:rsidR="00DF198B" w:rsidRDefault="00DF198B"/>
        </w:tc>
      </w:tr>
      <w:tr w:rsidR="00DF198B" w14:paraId="3D493C26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6008D69D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4E1E2FBC" w14:textId="0A8F54E9" w:rsidR="00DF198B" w:rsidRPr="00DF198B" w:rsidRDefault="004F4DDD" w:rsidP="00874FE7">
            <w:pPr>
              <w:pStyle w:val="Heading1"/>
            </w:pPr>
            <w:r>
              <w:t>Assignment 2 – Web Crawler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771A0BF2" w14:textId="77777777" w:rsidR="00DF198B" w:rsidRDefault="00DF198B"/>
        </w:tc>
      </w:tr>
      <w:tr w:rsidR="00DF198B" w14:paraId="040F8F48" w14:textId="77777777" w:rsidTr="00185F4A">
        <w:trPr>
          <w:trHeight w:val="1837"/>
        </w:trPr>
        <w:tc>
          <w:tcPr>
            <w:tcW w:w="1170" w:type="dxa"/>
          </w:tcPr>
          <w:p w14:paraId="3D9553BF" w14:textId="77777777" w:rsidR="00DF198B" w:rsidRDefault="00DF198B"/>
        </w:tc>
        <w:tc>
          <w:tcPr>
            <w:tcW w:w="8460" w:type="dxa"/>
            <w:gridSpan w:val="7"/>
          </w:tcPr>
          <w:p w14:paraId="24BAAD57" w14:textId="77777777" w:rsidR="00DF198B" w:rsidRDefault="00DF198B"/>
        </w:tc>
        <w:tc>
          <w:tcPr>
            <w:tcW w:w="1160" w:type="dxa"/>
          </w:tcPr>
          <w:p w14:paraId="2898AC1D" w14:textId="77777777" w:rsidR="00DF198B" w:rsidRDefault="00DF198B"/>
        </w:tc>
      </w:tr>
      <w:tr w:rsidR="00DF198B" w14:paraId="7D8D28F0" w14:textId="77777777" w:rsidTr="00185F4A">
        <w:trPr>
          <w:trHeight w:val="929"/>
        </w:trPr>
        <w:tc>
          <w:tcPr>
            <w:tcW w:w="2397" w:type="dxa"/>
            <w:gridSpan w:val="4"/>
          </w:tcPr>
          <w:p w14:paraId="63F88037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F5BAD9F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0B209F55" w14:textId="77777777" w:rsidR="00DF198B" w:rsidRDefault="00DF198B"/>
        </w:tc>
      </w:tr>
      <w:tr w:rsidR="00DF198B" w14:paraId="66165297" w14:textId="77777777" w:rsidTr="00185F4A">
        <w:trPr>
          <w:trHeight w:val="1460"/>
        </w:trPr>
        <w:tc>
          <w:tcPr>
            <w:tcW w:w="2397" w:type="dxa"/>
            <w:gridSpan w:val="4"/>
          </w:tcPr>
          <w:p w14:paraId="2B686DB5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0B3DF033" w14:textId="77777777" w:rsidR="004F4DDD" w:rsidRDefault="004F4DDD" w:rsidP="004F4DDD">
            <w:pPr>
              <w:jc w:val="center"/>
              <w:rPr>
                <w:b/>
                <w:bCs/>
                <w:sz w:val="40"/>
                <w:szCs w:val="40"/>
              </w:rPr>
            </w:pPr>
            <w:r w:rsidRPr="004F4DDD">
              <w:rPr>
                <w:b/>
                <w:bCs/>
                <w:sz w:val="40"/>
                <w:szCs w:val="40"/>
              </w:rPr>
              <w:t xml:space="preserve">Web Spider </w:t>
            </w:r>
          </w:p>
          <w:p w14:paraId="116E22BA" w14:textId="68C93D34" w:rsidR="004F4DDD" w:rsidRPr="004F4DDD" w:rsidRDefault="004F4DDD" w:rsidP="004F4DDD">
            <w:pPr>
              <w:jc w:val="center"/>
              <w:rPr>
                <w:b/>
                <w:bCs/>
                <w:sz w:val="40"/>
                <w:szCs w:val="40"/>
              </w:rPr>
            </w:pPr>
            <w:r w:rsidRPr="004F4DDD">
              <w:rPr>
                <w:b/>
                <w:bCs/>
                <w:sz w:val="40"/>
                <w:szCs w:val="40"/>
              </w:rPr>
              <w:t>PHP</w:t>
            </w:r>
          </w:p>
          <w:p w14:paraId="60458F98" w14:textId="0A8E1C3E" w:rsidR="004F4DDD" w:rsidRPr="004F4DDD" w:rsidRDefault="004F4DDD" w:rsidP="004F4DDD"/>
        </w:tc>
        <w:tc>
          <w:tcPr>
            <w:tcW w:w="2398" w:type="dxa"/>
            <w:gridSpan w:val="4"/>
          </w:tcPr>
          <w:p w14:paraId="67A2A810" w14:textId="77777777" w:rsidR="00DF198B" w:rsidRDefault="00DF198B"/>
        </w:tc>
      </w:tr>
      <w:tr w:rsidR="00DF198B" w14:paraId="58E54BE4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016B5076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502D8EA5" w14:textId="77777777" w:rsidR="004F4DDD" w:rsidRDefault="004F4DDD" w:rsidP="00874FE7">
            <w:pPr>
              <w:pStyle w:val="Heading3"/>
            </w:pPr>
          </w:p>
          <w:p w14:paraId="128B7759" w14:textId="664D9A95" w:rsidR="004F4DDD" w:rsidRDefault="004F4DDD" w:rsidP="00874FE7">
            <w:pPr>
              <w:pStyle w:val="Heading3"/>
            </w:pPr>
            <w:r>
              <w:t>Name: Jazib</w:t>
            </w:r>
          </w:p>
          <w:p w14:paraId="52876035" w14:textId="7EC62522" w:rsidR="004F4DDD" w:rsidRDefault="004F4DDD" w:rsidP="00874FE7">
            <w:pPr>
              <w:pStyle w:val="Heading3"/>
            </w:pPr>
            <w:r>
              <w:t>CMS: 394006</w:t>
            </w:r>
          </w:p>
          <w:p w14:paraId="49ECFDB7" w14:textId="1AD0ACF1" w:rsidR="004F4DDD" w:rsidRDefault="004F4DDD" w:rsidP="00874FE7">
            <w:pPr>
              <w:pStyle w:val="Heading3"/>
            </w:pPr>
            <w:r>
              <w:t>Class: BESE-12</w:t>
            </w:r>
          </w:p>
          <w:p w14:paraId="35F7A59C" w14:textId="0C9551BE" w:rsidR="004F4DDD" w:rsidRDefault="004F4DDD" w:rsidP="00874FE7">
            <w:pPr>
              <w:pStyle w:val="Heading3"/>
            </w:pPr>
            <w:r>
              <w:t>Section: A</w:t>
            </w:r>
          </w:p>
          <w:p w14:paraId="341ED511" w14:textId="77777777" w:rsidR="004F4DDD" w:rsidRDefault="004F4DDD" w:rsidP="004F4DDD"/>
          <w:p w14:paraId="52DB1AA7" w14:textId="77777777" w:rsidR="004F4DDD" w:rsidRDefault="004F4DDD" w:rsidP="004F4DDD"/>
          <w:p w14:paraId="4BE94795" w14:textId="77777777" w:rsidR="004F4DDD" w:rsidRDefault="004F4DDD" w:rsidP="004F4DDD"/>
          <w:p w14:paraId="7B57FDFB" w14:textId="77777777" w:rsidR="004F4DDD" w:rsidRPr="004F4DDD" w:rsidRDefault="004F4DDD" w:rsidP="004F4DDD"/>
          <w:p w14:paraId="00C1D779" w14:textId="0DA61894" w:rsidR="00874FE7" w:rsidRPr="00DF198B" w:rsidRDefault="004F4DDD" w:rsidP="004F4DDD">
            <w:pPr>
              <w:pStyle w:val="Heading3"/>
            </w:pPr>
            <w:r>
              <w:t>4</w:t>
            </w:r>
            <w:r w:rsidRPr="004F4DDD">
              <w:rPr>
                <w:vertAlign w:val="superscript"/>
              </w:rPr>
              <w:t>th</w:t>
            </w:r>
            <w:r>
              <w:t xml:space="preserve"> December 2023</w:t>
            </w:r>
          </w:p>
          <w:p w14:paraId="2328531A" w14:textId="79B7723A" w:rsidR="00DF198B" w:rsidRPr="00DF198B" w:rsidRDefault="004F4DDD" w:rsidP="004F4DDD">
            <w:pPr>
              <w:pStyle w:val="Heading3"/>
            </w:pPr>
            <w:r>
              <w:t>Web-Engineering</w:t>
            </w:r>
          </w:p>
          <w:p w14:paraId="5D08D7D2" w14:textId="55085173" w:rsidR="00DF198B" w:rsidRDefault="004F4DDD" w:rsidP="00874FE7">
            <w:pPr>
              <w:pStyle w:val="Heading3"/>
            </w:pPr>
            <w:r>
              <w:t>Dr. Fahad Satti</w:t>
            </w:r>
          </w:p>
          <w:p w14:paraId="374C8927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0E366C4C" w14:textId="77777777" w:rsidR="00DF198B" w:rsidRDefault="00DF198B" w:rsidP="00DF198B">
            <w:pPr>
              <w:jc w:val="center"/>
            </w:pPr>
          </w:p>
        </w:tc>
      </w:tr>
      <w:tr w:rsidR="00DF198B" w14:paraId="796D1A1B" w14:textId="77777777" w:rsidTr="00185F4A">
        <w:tc>
          <w:tcPr>
            <w:tcW w:w="2340" w:type="dxa"/>
            <w:gridSpan w:val="3"/>
          </w:tcPr>
          <w:p w14:paraId="6F9D5114" w14:textId="77777777" w:rsidR="00DF198B" w:rsidRDefault="00DF198B"/>
        </w:tc>
        <w:tc>
          <w:tcPr>
            <w:tcW w:w="6120" w:type="dxa"/>
            <w:gridSpan w:val="3"/>
          </w:tcPr>
          <w:p w14:paraId="013C51A6" w14:textId="77777777" w:rsidR="00DF198B" w:rsidRDefault="00DF198B"/>
        </w:tc>
        <w:tc>
          <w:tcPr>
            <w:tcW w:w="2330" w:type="dxa"/>
            <w:gridSpan w:val="3"/>
          </w:tcPr>
          <w:p w14:paraId="0214F7A5" w14:textId="77777777" w:rsidR="00DF198B" w:rsidRDefault="00DF198B"/>
        </w:tc>
      </w:tr>
    </w:tbl>
    <w:p w14:paraId="698F66BE" w14:textId="77777777" w:rsidR="00DF198B" w:rsidRDefault="00DF198B"/>
    <w:p w14:paraId="15B1323E" w14:textId="77777777" w:rsidR="0048120C" w:rsidRDefault="0048120C"/>
    <w:p w14:paraId="3012F049" w14:textId="1BAAF3A6" w:rsidR="004F4DDD" w:rsidRDefault="004F4DDD">
      <w:pPr>
        <w:rPr>
          <w:b/>
          <w:bCs/>
        </w:rPr>
      </w:pPr>
      <w:r w:rsidRPr="004F4DDD">
        <w:rPr>
          <w:b/>
          <w:bCs/>
        </w:rPr>
        <w:t xml:space="preserve">Introduction: </w:t>
      </w:r>
    </w:p>
    <w:p w14:paraId="46D00180" w14:textId="77777777" w:rsidR="004F4DDD" w:rsidRDefault="004F4DDD">
      <w:pPr>
        <w:rPr>
          <w:b/>
          <w:bCs/>
        </w:rPr>
      </w:pPr>
    </w:p>
    <w:p w14:paraId="3C50C3EC" w14:textId="145C0A0C" w:rsidR="00130246" w:rsidRDefault="00130246">
      <w:r>
        <w:rPr>
          <w:b/>
          <w:bCs/>
        </w:rPr>
        <w:tab/>
      </w:r>
      <w:r>
        <w:t>This web-spider, which is also called as crawler is implemented with all the given requirements through PHP. PHP comes up with a Document Object Model (DOM) API which can be easily accessed to get the HTML tree of any document given its URL.</w:t>
      </w:r>
    </w:p>
    <w:p w14:paraId="7B9204AE" w14:textId="77777777" w:rsidR="00130246" w:rsidRDefault="00130246"/>
    <w:p w14:paraId="110ABE17" w14:textId="77777777" w:rsidR="00130246" w:rsidRDefault="00130246"/>
    <w:p w14:paraId="77844AFA" w14:textId="77777777" w:rsidR="00130246" w:rsidRPr="00130246" w:rsidRDefault="00130246">
      <w:pPr>
        <w:rPr>
          <w:b/>
          <w:bCs/>
        </w:rPr>
      </w:pPr>
      <w:r w:rsidRPr="00130246">
        <w:rPr>
          <w:b/>
          <w:bCs/>
        </w:rPr>
        <w:t>Tech Stack Used:</w:t>
      </w:r>
    </w:p>
    <w:p w14:paraId="6B0BD035" w14:textId="56281B3C" w:rsidR="00130246" w:rsidRDefault="00130246">
      <w:r>
        <w:br/>
      </w:r>
      <w:r>
        <w:tab/>
        <w:t>1. PHP for Crawling</w:t>
      </w:r>
    </w:p>
    <w:p w14:paraId="5552A78A" w14:textId="14D1BD15" w:rsidR="00130246" w:rsidRDefault="00130246">
      <w:r>
        <w:tab/>
        <w:t>2. HTML for Document Front-end</w:t>
      </w:r>
    </w:p>
    <w:p w14:paraId="399B258C" w14:textId="00E0B6DF" w:rsidR="00130246" w:rsidRDefault="00130246">
      <w:r>
        <w:tab/>
        <w:t>3 .CSS for beautifying (Embedded CSS)</w:t>
      </w:r>
    </w:p>
    <w:p w14:paraId="3529CD30" w14:textId="77777777" w:rsidR="00130246" w:rsidRDefault="00130246"/>
    <w:p w14:paraId="74BFB0E8" w14:textId="77777777" w:rsidR="00130246" w:rsidRDefault="00130246"/>
    <w:p w14:paraId="1095BB25" w14:textId="1A0559B8" w:rsidR="00130246" w:rsidRDefault="00130246">
      <w:r w:rsidRPr="00130246">
        <w:rPr>
          <w:b/>
          <w:bCs/>
        </w:rPr>
        <w:t>GitHub Repo:</w:t>
      </w:r>
      <w:r>
        <w:t xml:space="preserve"> </w:t>
      </w:r>
      <w:hyperlink r:id="rId11" w:history="1">
        <w:r w:rsidRPr="00E10091">
          <w:rPr>
            <w:rStyle w:val="Hyperlink"/>
          </w:rPr>
          <w:t>https://github.com/Jazib-2004/Web-Crawler-PHP-/</w:t>
        </w:r>
      </w:hyperlink>
    </w:p>
    <w:p w14:paraId="6C9AEF77" w14:textId="77777777" w:rsidR="00130246" w:rsidRDefault="00130246"/>
    <w:p w14:paraId="58B0B24C" w14:textId="7CBD2F3E" w:rsidR="00130246" w:rsidRPr="00130246" w:rsidRDefault="00130246">
      <w:pPr>
        <w:rPr>
          <w:b/>
          <w:bCs/>
        </w:rPr>
      </w:pPr>
      <w:r w:rsidRPr="00130246">
        <w:rPr>
          <w:b/>
          <w:bCs/>
        </w:rPr>
        <w:t>Snapshots of the Interface:</w:t>
      </w:r>
    </w:p>
    <w:p w14:paraId="1DF43AC6" w14:textId="77777777" w:rsidR="00130246" w:rsidRDefault="00130246">
      <w:pPr>
        <w:rPr>
          <w:b/>
          <w:bCs/>
        </w:rPr>
      </w:pPr>
    </w:p>
    <w:p w14:paraId="6C4153EC" w14:textId="77777777" w:rsidR="00130246" w:rsidRDefault="00130246">
      <w:pPr>
        <w:rPr>
          <w:b/>
          <w:bCs/>
        </w:rPr>
      </w:pPr>
    </w:p>
    <w:p w14:paraId="219E3966" w14:textId="4AD38F42" w:rsidR="004F4DDD" w:rsidRDefault="004F4DDD">
      <w:pPr>
        <w:rPr>
          <w:b/>
          <w:bCs/>
        </w:rPr>
      </w:pPr>
      <w:r>
        <w:rPr>
          <w:b/>
          <w:bCs/>
        </w:rPr>
        <w:tab/>
      </w:r>
      <w:r w:rsidR="00130246" w:rsidRPr="00130246">
        <w:rPr>
          <w:b/>
          <w:bCs/>
        </w:rPr>
        <w:drawing>
          <wp:inline distT="0" distB="0" distL="0" distR="0" wp14:anchorId="312BB550" wp14:editId="74D78BD6">
            <wp:extent cx="6401693" cy="3057952"/>
            <wp:effectExtent l="0" t="0" r="0" b="9525"/>
            <wp:docPr id="110051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16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88A" w14:textId="00DD730B" w:rsidR="00130458" w:rsidRDefault="009C6242">
      <w:pPr>
        <w:rPr>
          <w:b/>
          <w:bCs/>
        </w:rPr>
      </w:pPr>
      <w:r>
        <w:rPr>
          <w:b/>
          <w:bCs/>
        </w:rPr>
        <w:t>Output</w:t>
      </w:r>
      <w:r w:rsidR="00441C3E">
        <w:rPr>
          <w:b/>
          <w:bCs/>
        </w:rPr>
        <w:t xml:space="preserve"> Results after Crawling</w:t>
      </w:r>
      <w:r w:rsidR="00130458">
        <w:rPr>
          <w:b/>
          <w:bCs/>
        </w:rPr>
        <w:t xml:space="preserve">: </w:t>
      </w:r>
      <w:hyperlink r:id="rId13" w:history="1">
        <w:r w:rsidR="00130458" w:rsidRPr="00E10091">
          <w:rPr>
            <w:rStyle w:val="Hyperlink"/>
            <w:b/>
            <w:bCs/>
          </w:rPr>
          <w:t>https://www.wikipedia.org/</w:t>
        </w:r>
      </w:hyperlink>
    </w:p>
    <w:p w14:paraId="3DB84B37" w14:textId="77777777" w:rsidR="00FB4DC9" w:rsidRDefault="00FB4DC9">
      <w:pPr>
        <w:rPr>
          <w:b/>
          <w:bCs/>
        </w:rPr>
      </w:pPr>
    </w:p>
    <w:p w14:paraId="0C6B924F" w14:textId="5CD1C421" w:rsidR="00FB4DC9" w:rsidRDefault="00130458">
      <w:pPr>
        <w:rPr>
          <w:b/>
          <w:bCs/>
        </w:rPr>
      </w:pPr>
      <w:r w:rsidRPr="00130458">
        <w:rPr>
          <w:b/>
          <w:bCs/>
        </w:rPr>
        <w:lastRenderedPageBreak/>
        <w:drawing>
          <wp:inline distT="0" distB="0" distL="0" distR="0" wp14:anchorId="6F19089C" wp14:editId="2FCCBF40">
            <wp:extent cx="6858000" cy="2187575"/>
            <wp:effectExtent l="0" t="0" r="0" b="3175"/>
            <wp:docPr id="14296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6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A248" w14:textId="77777777" w:rsidR="00FB4DC9" w:rsidRDefault="00FB4DC9">
      <w:pPr>
        <w:rPr>
          <w:b/>
          <w:bCs/>
        </w:rPr>
      </w:pPr>
    </w:p>
    <w:p w14:paraId="1886EE08" w14:textId="1AD8F34F" w:rsidR="00441C3E" w:rsidRDefault="00441C3E">
      <w:pPr>
        <w:rPr>
          <w:b/>
          <w:bCs/>
        </w:rPr>
      </w:pPr>
    </w:p>
    <w:p w14:paraId="23C48232" w14:textId="3387B29F" w:rsidR="00441C3E" w:rsidRDefault="00441C3E">
      <w:pPr>
        <w:rPr>
          <w:b/>
          <w:bCs/>
        </w:rPr>
      </w:pPr>
      <w:r>
        <w:rPr>
          <w:b/>
          <w:bCs/>
        </w:rPr>
        <w:t>Search Engine:</w:t>
      </w:r>
    </w:p>
    <w:p w14:paraId="548A1774" w14:textId="77777777" w:rsidR="00441C3E" w:rsidRDefault="00441C3E">
      <w:pPr>
        <w:rPr>
          <w:b/>
          <w:bCs/>
        </w:rPr>
      </w:pPr>
    </w:p>
    <w:p w14:paraId="07604A02" w14:textId="77777777" w:rsidR="00130458" w:rsidRDefault="00130458">
      <w:pPr>
        <w:rPr>
          <w:b/>
          <w:bCs/>
        </w:rPr>
      </w:pPr>
    </w:p>
    <w:p w14:paraId="6D59F83C" w14:textId="17168FBA" w:rsidR="00441C3E" w:rsidRDefault="00441C3E">
      <w:pPr>
        <w:rPr>
          <w:b/>
          <w:bCs/>
        </w:rPr>
      </w:pPr>
      <w:r w:rsidRPr="00441C3E">
        <w:rPr>
          <w:b/>
          <w:bCs/>
        </w:rPr>
        <w:drawing>
          <wp:inline distT="0" distB="0" distL="0" distR="0" wp14:anchorId="5186EA74" wp14:editId="3FDD3D15">
            <wp:extent cx="5696745" cy="2962688"/>
            <wp:effectExtent l="0" t="0" r="0" b="9525"/>
            <wp:docPr id="71551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123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3E8" w14:textId="6A3D8D6B" w:rsidR="00441C3E" w:rsidRDefault="00130458">
      <w:pPr>
        <w:rPr>
          <w:b/>
          <w:bCs/>
        </w:rPr>
      </w:pPr>
      <w:r>
        <w:rPr>
          <w:b/>
          <w:bCs/>
        </w:rPr>
        <w:t>Output after searching: “Wikipedia”.</w:t>
      </w:r>
    </w:p>
    <w:p w14:paraId="73CDA6DF" w14:textId="77777777" w:rsidR="00130458" w:rsidRDefault="00130458">
      <w:pPr>
        <w:rPr>
          <w:b/>
          <w:bCs/>
        </w:rPr>
      </w:pPr>
    </w:p>
    <w:p w14:paraId="4E8D508B" w14:textId="217F5E94" w:rsidR="00130458" w:rsidRDefault="00130458">
      <w:pPr>
        <w:rPr>
          <w:b/>
          <w:bCs/>
        </w:rPr>
      </w:pPr>
      <w:r w:rsidRPr="00130458">
        <w:rPr>
          <w:b/>
          <w:bCs/>
        </w:rPr>
        <w:drawing>
          <wp:inline distT="0" distB="0" distL="0" distR="0" wp14:anchorId="2E5C1B79" wp14:editId="54C34FF1">
            <wp:extent cx="6858000" cy="721360"/>
            <wp:effectExtent l="0" t="0" r="0" b="2540"/>
            <wp:docPr id="20819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25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A9DF" w14:textId="77777777" w:rsidR="00130458" w:rsidRDefault="00130458">
      <w:pPr>
        <w:rPr>
          <w:b/>
          <w:bCs/>
        </w:rPr>
      </w:pPr>
    </w:p>
    <w:p w14:paraId="186F7C4F" w14:textId="77777777" w:rsidR="00130458" w:rsidRDefault="00130458">
      <w:pPr>
        <w:rPr>
          <w:b/>
          <w:bCs/>
        </w:rPr>
      </w:pPr>
    </w:p>
    <w:p w14:paraId="50AA5D5B" w14:textId="78E62573" w:rsidR="00130458" w:rsidRDefault="00130458" w:rsidP="00130458">
      <w:pPr>
        <w:rPr>
          <w:b/>
          <w:bCs/>
        </w:rPr>
      </w:pPr>
      <w:r w:rsidRPr="00130458">
        <w:rPr>
          <w:b/>
          <w:bCs/>
        </w:rPr>
        <w:t>Requirements completed:</w:t>
      </w:r>
    </w:p>
    <w:p w14:paraId="5FC2E8C7" w14:textId="1BB7E558" w:rsidR="00130458" w:rsidRPr="00130458" w:rsidRDefault="00130458" w:rsidP="00130458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rPr>
          <w:rFonts w:ascii="Poppins" w:eastAsia="Times New Roman" w:hAnsi="Poppins" w:cs="Poppins"/>
          <w:color w:val="212529"/>
          <w:sz w:val="23"/>
          <w:szCs w:val="23"/>
        </w:rPr>
      </w:pPr>
      <w:r w:rsidRPr="00130458">
        <w:rPr>
          <w:rFonts w:ascii="Poppins" w:eastAsia="Times New Roman" w:hAnsi="Poppins" w:cs="Poppins"/>
          <w:color w:val="212529"/>
          <w:sz w:val="23"/>
          <w:szCs w:val="23"/>
        </w:rPr>
        <w:t>URL Queue</w:t>
      </w:r>
    </w:p>
    <w:p w14:paraId="71B5712D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Crawling</w:t>
      </w:r>
    </w:p>
    <w:p w14:paraId="5A4E5E66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HTML Parsing</w:t>
      </w:r>
    </w:p>
    <w:p w14:paraId="4C33D8DF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lastRenderedPageBreak/>
        <w:t>URL Extraction</w:t>
      </w:r>
    </w:p>
    <w:p w14:paraId="47F8B4A5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Depth Limit</w:t>
      </w:r>
    </w:p>
    <w:p w14:paraId="5313E7F7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Output</w:t>
      </w:r>
    </w:p>
    <w:p w14:paraId="01460F8D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Content Search Module</w:t>
      </w:r>
    </w:p>
    <w:p w14:paraId="3D5269BB" w14:textId="77777777" w:rsidR="00130458" w:rsidRPr="00130458" w:rsidRDefault="00130458" w:rsidP="00130458">
      <w:pPr>
        <w:pStyle w:val="ListParagraph"/>
        <w:numPr>
          <w:ilvl w:val="0"/>
          <w:numId w:val="4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Error Handling</w:t>
      </w:r>
    </w:p>
    <w:p w14:paraId="64C4ABA5" w14:textId="77777777" w:rsidR="00130458" w:rsidRDefault="00130458" w:rsidP="00130458">
      <w:pPr>
        <w:rPr>
          <w:b/>
          <w:bCs/>
        </w:rPr>
      </w:pPr>
    </w:p>
    <w:p w14:paraId="3927C458" w14:textId="77777777" w:rsidR="00130458" w:rsidRDefault="00130458" w:rsidP="00130458">
      <w:pPr>
        <w:rPr>
          <w:b/>
          <w:bCs/>
        </w:rPr>
      </w:pPr>
      <w:r>
        <w:rPr>
          <w:b/>
          <w:bCs/>
        </w:rPr>
        <w:t>Bonus Requirements:</w:t>
      </w:r>
    </w:p>
    <w:p w14:paraId="45D6230C" w14:textId="77777777" w:rsidR="00130458" w:rsidRDefault="00130458" w:rsidP="00130458">
      <w:pPr>
        <w:rPr>
          <w:b/>
          <w:bCs/>
        </w:rPr>
      </w:pPr>
    </w:p>
    <w:p w14:paraId="43AEA249" w14:textId="77777777" w:rsidR="00130458" w:rsidRPr="00130458" w:rsidRDefault="00130458" w:rsidP="00130458">
      <w:pPr>
        <w:pStyle w:val="ListParagraph"/>
        <w:numPr>
          <w:ilvl w:val="0"/>
          <w:numId w:val="6"/>
        </w:numPr>
        <w:rPr>
          <w:rStyle w:val="Strong"/>
          <w:rFonts w:ascii="Poppins" w:eastAsia="Times New Roman" w:hAnsi="Poppins" w:cs="Poppins"/>
          <w:b w:val="0"/>
          <w:bCs w:val="0"/>
          <w:color w:val="212529"/>
          <w:sz w:val="23"/>
          <w:szCs w:val="23"/>
        </w:rPr>
      </w:pPr>
      <w:r w:rsidRPr="00130458">
        <w:rPr>
          <w:rStyle w:val="Strong"/>
          <w:rFonts w:ascii="Poppins" w:hAnsi="Poppins" w:cs="Poppins"/>
          <w:b w:val="0"/>
          <w:bCs w:val="0"/>
          <w:color w:val="212529"/>
          <w:sz w:val="23"/>
          <w:szCs w:val="23"/>
          <w:shd w:val="clear" w:color="auto" w:fill="FFFFFF"/>
        </w:rPr>
        <w:t>Persistent Storage</w:t>
      </w:r>
    </w:p>
    <w:p w14:paraId="608857F3" w14:textId="254E30B0" w:rsidR="00130458" w:rsidRPr="00130458" w:rsidRDefault="00130458" w:rsidP="00130458">
      <w:pPr>
        <w:rPr>
          <w:rFonts w:ascii="Poppins" w:eastAsia="Times New Roman" w:hAnsi="Poppins" w:cs="Poppins"/>
          <w:b/>
          <w:bCs/>
          <w:color w:val="212529"/>
          <w:sz w:val="23"/>
          <w:szCs w:val="23"/>
        </w:rPr>
      </w:pPr>
      <w:r w:rsidRPr="00130458">
        <w:rPr>
          <w:b/>
          <w:bCs/>
        </w:rPr>
        <w:br/>
        <w:t xml:space="preserve">  </w:t>
      </w:r>
      <w:r w:rsidRPr="00130458">
        <w:rPr>
          <w:b/>
          <w:bCs/>
        </w:rPr>
        <w:tab/>
      </w:r>
    </w:p>
    <w:p w14:paraId="631849F4" w14:textId="77777777" w:rsidR="00130458" w:rsidRDefault="00130458">
      <w:pPr>
        <w:rPr>
          <w:b/>
          <w:bCs/>
        </w:rPr>
      </w:pPr>
    </w:p>
    <w:p w14:paraId="3D39CD30" w14:textId="77777777" w:rsidR="00441C3E" w:rsidRDefault="00441C3E">
      <w:pPr>
        <w:rPr>
          <w:b/>
          <w:bCs/>
        </w:rPr>
      </w:pPr>
    </w:p>
    <w:p w14:paraId="4B448F42" w14:textId="77777777" w:rsidR="00441C3E" w:rsidRDefault="00441C3E">
      <w:pPr>
        <w:rPr>
          <w:b/>
          <w:bCs/>
        </w:rPr>
      </w:pPr>
    </w:p>
    <w:p w14:paraId="40A4F5E6" w14:textId="77777777" w:rsidR="00441C3E" w:rsidRDefault="00441C3E">
      <w:pPr>
        <w:rPr>
          <w:b/>
          <w:bCs/>
        </w:rPr>
      </w:pPr>
    </w:p>
    <w:p w14:paraId="3D4A476A" w14:textId="77777777" w:rsidR="00FB4DC9" w:rsidRDefault="00FB4DC9">
      <w:pPr>
        <w:rPr>
          <w:b/>
          <w:bCs/>
        </w:rPr>
      </w:pPr>
    </w:p>
    <w:p w14:paraId="291D9CC3" w14:textId="77777777" w:rsidR="00FB4DC9" w:rsidRDefault="00FB4DC9">
      <w:pPr>
        <w:rPr>
          <w:b/>
          <w:bCs/>
        </w:rPr>
      </w:pPr>
    </w:p>
    <w:p w14:paraId="15EAB5CD" w14:textId="77777777" w:rsidR="009C6242" w:rsidRPr="004F4DDD" w:rsidRDefault="009C6242"/>
    <w:sectPr w:rsidR="009C6242" w:rsidRPr="004F4DDD" w:rsidSect="004F4DDD">
      <w:footerReference w:type="even" r:id="rId17"/>
      <w:footerReference w:type="default" r:id="rId18"/>
      <w:pgSz w:w="12240" w:h="15840" w:code="1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C3ECD" w14:textId="77777777" w:rsidR="00E4350A" w:rsidRDefault="00E4350A" w:rsidP="00E74B29">
      <w:r>
        <w:separator/>
      </w:r>
    </w:p>
  </w:endnote>
  <w:endnote w:type="continuationSeparator" w:id="0">
    <w:p w14:paraId="5DF249A2" w14:textId="77777777" w:rsidR="00E4350A" w:rsidRDefault="00E4350A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323EB93E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553E04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F65CE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45E9AEE7" w14:textId="77777777" w:rsidTr="006709F1">
      <w:tc>
        <w:tcPr>
          <w:tcW w:w="1079" w:type="dxa"/>
        </w:tcPr>
        <w:p w14:paraId="2C814869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76C3AB53" w14:textId="77777777" w:rsidR="00E74B29" w:rsidRPr="00874FE7" w:rsidRDefault="00000000" w:rsidP="006709F1">
          <w:pPr>
            <w:pStyle w:val="Footer"/>
          </w:pPr>
          <w:sdt>
            <w:sdtPr>
              <w:id w:val="707152945"/>
              <w:placeholder>
                <w:docPart w:val="0519786EF3344B42A7C18A8FB28FABC0"/>
              </w:placeholder>
              <w:temporary/>
              <w:showingPlcHdr/>
              <w15:appearance w15:val="hidden"/>
            </w:sdtPr>
            <w:sdtContent>
              <w:r w:rsidR="00837914" w:rsidRPr="006709F1">
                <w:t>REPORT TITLE</w:t>
              </w:r>
            </w:sdtContent>
          </w:sdt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4B907E6C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014EC50A" w14:textId="77777777" w:rsidR="00E74B29" w:rsidRPr="00E74B29" w:rsidRDefault="00E74B29" w:rsidP="006709F1">
          <w:pPr>
            <w:pStyle w:val="Footer"/>
          </w:pPr>
        </w:p>
      </w:tc>
    </w:tr>
  </w:tbl>
  <w:p w14:paraId="30E7BC72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6F51F" w14:textId="77777777" w:rsidR="00E4350A" w:rsidRDefault="00E4350A" w:rsidP="00E74B29">
      <w:r>
        <w:separator/>
      </w:r>
    </w:p>
  </w:footnote>
  <w:footnote w:type="continuationSeparator" w:id="0">
    <w:p w14:paraId="26A19087" w14:textId="77777777" w:rsidR="00E4350A" w:rsidRDefault="00E4350A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73017"/>
    <w:multiLevelType w:val="hybridMultilevel"/>
    <w:tmpl w:val="EA2C4EB4"/>
    <w:lvl w:ilvl="0" w:tplc="C0D4146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3369C"/>
    <w:multiLevelType w:val="hybridMultilevel"/>
    <w:tmpl w:val="6C742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428C7"/>
    <w:multiLevelType w:val="multilevel"/>
    <w:tmpl w:val="0CDA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683160"/>
    <w:multiLevelType w:val="hybridMultilevel"/>
    <w:tmpl w:val="C33EA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C62DF1"/>
    <w:multiLevelType w:val="multilevel"/>
    <w:tmpl w:val="49B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23992">
    <w:abstractNumId w:val="0"/>
  </w:num>
  <w:num w:numId="2" w16cid:durableId="892888998">
    <w:abstractNumId w:val="5"/>
  </w:num>
  <w:num w:numId="3" w16cid:durableId="1546912539">
    <w:abstractNumId w:val="4"/>
  </w:num>
  <w:num w:numId="4" w16cid:durableId="824509827">
    <w:abstractNumId w:val="2"/>
  </w:num>
  <w:num w:numId="5" w16cid:durableId="820117554">
    <w:abstractNumId w:val="3"/>
  </w:num>
  <w:num w:numId="6" w16cid:durableId="610206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DDD"/>
    <w:rsid w:val="00086FA5"/>
    <w:rsid w:val="000E4641"/>
    <w:rsid w:val="00130246"/>
    <w:rsid w:val="00130458"/>
    <w:rsid w:val="00151F66"/>
    <w:rsid w:val="00177F8D"/>
    <w:rsid w:val="00185F4A"/>
    <w:rsid w:val="002D2200"/>
    <w:rsid w:val="0040564B"/>
    <w:rsid w:val="00441C3E"/>
    <w:rsid w:val="0048120C"/>
    <w:rsid w:val="004909D9"/>
    <w:rsid w:val="004F4DDD"/>
    <w:rsid w:val="00521481"/>
    <w:rsid w:val="00665110"/>
    <w:rsid w:val="006709F1"/>
    <w:rsid w:val="006C60E6"/>
    <w:rsid w:val="00837914"/>
    <w:rsid w:val="00874FE7"/>
    <w:rsid w:val="00952F7D"/>
    <w:rsid w:val="0095496A"/>
    <w:rsid w:val="009A38BA"/>
    <w:rsid w:val="009C6242"/>
    <w:rsid w:val="00B43E11"/>
    <w:rsid w:val="00C755AB"/>
    <w:rsid w:val="00D43125"/>
    <w:rsid w:val="00D66A3A"/>
    <w:rsid w:val="00DF198B"/>
    <w:rsid w:val="00E4350A"/>
    <w:rsid w:val="00E74B29"/>
    <w:rsid w:val="00F50791"/>
    <w:rsid w:val="00FB2F1A"/>
    <w:rsid w:val="00FB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630B6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character" w:styleId="Hyperlink">
    <w:name w:val="Hyperlink"/>
    <w:basedOn w:val="DefaultParagraphFont"/>
    <w:uiPriority w:val="99"/>
    <w:semiHidden/>
    <w:rsid w:val="0013024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24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30458"/>
    <w:rPr>
      <w:b/>
      <w:bCs/>
    </w:rPr>
  </w:style>
  <w:style w:type="paragraph" w:styleId="ListParagraph">
    <w:name w:val="List Paragraph"/>
    <w:basedOn w:val="Normal"/>
    <w:uiPriority w:val="34"/>
    <w:semiHidden/>
    <w:qFormat/>
    <w:rsid w:val="00130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wikipedia.org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azib-2004/Web-Crawler-PHP-/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519786EF3344B42A7C18A8FB28FAB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F6D652-0811-4EC8-B505-439A12E0BFA7}"/>
      </w:docPartPr>
      <w:docPartBody>
        <w:p w:rsidR="00000000" w:rsidRDefault="00000000">
          <w:pPr>
            <w:pStyle w:val="0519786EF3344B42A7C18A8FB28FABC0"/>
          </w:pPr>
          <w:r w:rsidRPr="0048120C">
            <w:t xml:space="preserve">Lorem Ipsum is </w:t>
          </w:r>
          <w:r w:rsidRPr="0048120C">
            <w:t>simply dummy text of the printing and typesetting industry.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F2F"/>
    <w:rsid w:val="0038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665688F72D41E285EBC00A37390000">
    <w:name w:val="D7665688F72D41E285EBC00A37390000"/>
  </w:style>
  <w:style w:type="paragraph" w:customStyle="1" w:styleId="5311D73B4A8045AA9C349E883834872E">
    <w:name w:val="5311D73B4A8045AA9C349E883834872E"/>
  </w:style>
  <w:style w:type="paragraph" w:customStyle="1" w:styleId="8B9486CADDD74D1D808FE92D07E6FDF2">
    <w:name w:val="8B9486CADDD74D1D808FE92D07E6FDF2"/>
  </w:style>
  <w:style w:type="paragraph" w:customStyle="1" w:styleId="CD9F4EC46A07470CBEDC9C31756B211F">
    <w:name w:val="CD9F4EC46A07470CBEDC9C31756B211F"/>
  </w:style>
  <w:style w:type="paragraph" w:customStyle="1" w:styleId="39D519532F454941A843F4EEFD2DA742">
    <w:name w:val="39D519532F454941A843F4EEFD2DA742"/>
  </w:style>
  <w:style w:type="paragraph" w:customStyle="1" w:styleId="AAFA7569CDEA468A9E00A21A4A0ECC4E">
    <w:name w:val="AAFA7569CDEA468A9E00A21A4A0ECC4E"/>
  </w:style>
  <w:style w:type="paragraph" w:customStyle="1" w:styleId="11F436198E9B4BFFB3DFBC9A28C581C9">
    <w:name w:val="11F436198E9B4BFFB3DFBC9A28C581C9"/>
  </w:style>
  <w:style w:type="paragraph" w:customStyle="1" w:styleId="CC66874F821440BEA7CB9C5B05F610EF">
    <w:name w:val="CC66874F821440BEA7CB9C5B05F610EF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kern w:val="0"/>
      <w:sz w:val="28"/>
      <w:szCs w:val="28"/>
      <w14:ligatures w14:val="none"/>
    </w:rPr>
  </w:style>
  <w:style w:type="paragraph" w:customStyle="1" w:styleId="85B97B4639CA4C2D80EA1640DC85505D">
    <w:name w:val="85B97B4639CA4C2D80EA1640DC85505D"/>
  </w:style>
  <w:style w:type="paragraph" w:customStyle="1" w:styleId="706276469D1E4D4BB1230147FD46770B">
    <w:name w:val="706276469D1E4D4BB1230147FD46770B"/>
  </w:style>
  <w:style w:type="paragraph" w:customStyle="1" w:styleId="8CD08049FC18413CB38AA0249C3DE104">
    <w:name w:val="8CD08049FC18413CB38AA0249C3DE104"/>
  </w:style>
  <w:style w:type="paragraph" w:customStyle="1" w:styleId="93841FEE18924C1DB349FFCE3D6DBF90">
    <w:name w:val="93841FEE18924C1DB349FFCE3D6DBF90"/>
  </w:style>
  <w:style w:type="paragraph" w:customStyle="1" w:styleId="ECAC7459BCF44343BFAA893E87692AFD">
    <w:name w:val="ECAC7459BCF44343BFAA893E87692AFD"/>
  </w:style>
  <w:style w:type="paragraph" w:customStyle="1" w:styleId="EAC8AB4EE9BE40C2A89877B346465C4E">
    <w:name w:val="EAC8AB4EE9BE40C2A89877B346465C4E"/>
  </w:style>
  <w:style w:type="paragraph" w:customStyle="1" w:styleId="731D59C4F4394DF0B57D4D1EE6866767">
    <w:name w:val="731D59C4F4394DF0B57D4D1EE6866767"/>
  </w:style>
  <w:style w:type="paragraph" w:customStyle="1" w:styleId="0519786EF3344B42A7C18A8FB28FABC0">
    <w:name w:val="0519786EF3344B42A7C18A8FB28FABC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4</Pages>
  <Words>157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2023-12-04T18:37:00Z</dcterms:created>
  <dcterms:modified xsi:type="dcterms:W3CDTF">2023-12-04T19:24:00Z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